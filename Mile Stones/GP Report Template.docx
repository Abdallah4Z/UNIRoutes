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0E04" w14:textId="77777777" w:rsidR="00D222E1" w:rsidRPr="006F4850" w:rsidRDefault="00D222E1" w:rsidP="00D222E1">
      <w:pPr>
        <w:spacing w:line="240" w:lineRule="auto"/>
        <w:jc w:val="center"/>
        <w:rPr>
          <w:rFonts w:asciiTheme="minorHAnsi" w:hAnsiTheme="minorHAnsi" w:cstheme="minorHAnsi"/>
          <w:noProof/>
        </w:rPr>
      </w:pPr>
    </w:p>
    <w:p w14:paraId="7C0FB832" w14:textId="77777777" w:rsidR="00D222E1" w:rsidRPr="006F4850" w:rsidRDefault="00D222E1" w:rsidP="00D222E1">
      <w:pPr>
        <w:spacing w:line="240" w:lineRule="auto"/>
        <w:jc w:val="center"/>
        <w:rPr>
          <w:rFonts w:asciiTheme="minorHAnsi" w:hAnsiTheme="minorHAnsi" w:cstheme="minorHAnsi"/>
          <w:noProof/>
        </w:rPr>
      </w:pPr>
    </w:p>
    <w:p w14:paraId="021A430A" w14:textId="77777777" w:rsidR="00D222E1" w:rsidRPr="006F4850" w:rsidRDefault="00D222E1" w:rsidP="00D222E1">
      <w:pPr>
        <w:spacing w:line="240" w:lineRule="auto"/>
        <w:jc w:val="center"/>
        <w:rPr>
          <w:rFonts w:asciiTheme="minorHAnsi" w:hAnsiTheme="minorHAnsi" w:cstheme="minorHAnsi"/>
          <w:noProof/>
        </w:rPr>
      </w:pPr>
      <w:r w:rsidRPr="006F4850">
        <w:rPr>
          <w:rFonts w:asciiTheme="minorHAnsi" w:hAnsiTheme="minorHAnsi" w:cstheme="minorHAnsi"/>
          <w:noProof/>
        </w:rPr>
        <w:drawing>
          <wp:inline distT="0" distB="0" distL="0" distR="0" wp14:anchorId="196DE04A" wp14:editId="27422C3C">
            <wp:extent cx="1714500" cy="1437680"/>
            <wp:effectExtent l="0" t="0" r="0" b="0"/>
            <wp:docPr id="97325610" name="Picture 1" descr="A red and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610" name="Picture 1" descr="A red and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734" cy="145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8743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6F4850">
        <w:rPr>
          <w:rFonts w:asciiTheme="minorHAnsi" w:eastAsia="Calibri" w:hAnsiTheme="minorHAnsi" w:cstheme="minorHAnsi"/>
          <w:b/>
          <w:sz w:val="28"/>
          <w:szCs w:val="28"/>
        </w:rPr>
        <w:t>Alamein International University</w:t>
      </w:r>
    </w:p>
    <w:p w14:paraId="1173EAC3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6F4850">
        <w:rPr>
          <w:rFonts w:asciiTheme="minorHAnsi" w:eastAsia="Calibri" w:hAnsiTheme="minorHAnsi" w:cstheme="minorHAnsi"/>
          <w:b/>
          <w:sz w:val="28"/>
          <w:szCs w:val="28"/>
        </w:rPr>
        <w:t>Computer Science &amp; Engineering</w:t>
      </w:r>
    </w:p>
    <w:p w14:paraId="27020805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3FA5EBE" w14:textId="77777777" w:rsidR="00D222E1" w:rsidRPr="006F4850" w:rsidRDefault="00D222E1" w:rsidP="00D222E1">
      <w:pPr>
        <w:spacing w:line="360" w:lineRule="auto"/>
        <w:jc w:val="center"/>
        <w:rPr>
          <w:rFonts w:asciiTheme="minorHAnsi" w:hAnsiTheme="minorHAnsi" w:cstheme="minorHAnsi"/>
        </w:rPr>
      </w:pPr>
    </w:p>
    <w:p w14:paraId="071157F9" w14:textId="77777777" w:rsidR="00D222E1" w:rsidRPr="006F4850" w:rsidRDefault="00D222E1" w:rsidP="00D222E1">
      <w:pPr>
        <w:spacing w:line="360" w:lineRule="auto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6F4850">
        <w:rPr>
          <w:rFonts w:asciiTheme="minorHAnsi" w:hAnsiTheme="minorHAnsi" w:cstheme="minorHAnsi"/>
          <w:b/>
          <w:sz w:val="36"/>
          <w:szCs w:val="36"/>
        </w:rPr>
        <w:fldChar w:fldCharType="begin"/>
      </w:r>
      <w:r w:rsidRPr="006F4850">
        <w:rPr>
          <w:rFonts w:asciiTheme="minorHAnsi" w:hAnsiTheme="minorHAnsi" w:cstheme="minorHAnsi"/>
          <w:b/>
          <w:sz w:val="36"/>
          <w:szCs w:val="36"/>
        </w:rPr>
        <w:instrText xml:space="preserve"> MACROBUTTON  none [Click to Add Title (Capitalize Each Word)] </w:instrText>
      </w:r>
      <w:r w:rsidRPr="006F4850">
        <w:rPr>
          <w:rFonts w:asciiTheme="minorHAnsi" w:hAnsiTheme="minorHAnsi" w:cstheme="minorHAnsi"/>
          <w:b/>
          <w:sz w:val="36"/>
          <w:szCs w:val="36"/>
        </w:rPr>
        <w:fldChar w:fldCharType="end"/>
      </w:r>
    </w:p>
    <w:p w14:paraId="3F68A0BB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BEB0565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i/>
          <w:i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t>A project submitted</w:t>
      </w:r>
    </w:p>
    <w:p w14:paraId="723AB6E6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i/>
          <w:i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t>in partial fulfillment of the requirements for the degree of</w:t>
      </w:r>
    </w:p>
    <w:p w14:paraId="51879322" w14:textId="77777777" w:rsidR="00D222E1" w:rsidRPr="006F4850" w:rsidRDefault="00D222E1" w:rsidP="00D222E1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t xml:space="preserve">Bachelor of Science in </w:t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instrText xml:space="preserve"> MACROBUTTON  Degree [Click here to enter your degree title] </w:instrText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fldChar w:fldCharType="end"/>
      </w:r>
    </w:p>
    <w:p w14:paraId="592469AC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64F6E205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>by</w:t>
      </w:r>
    </w:p>
    <w:p w14:paraId="6E49C14A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1E892E2B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0FBCEBE2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5DB202C9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 (</w:t>
      </w: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StudentID [Click here to enter student ID]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)</w:t>
      </w:r>
    </w:p>
    <w:p w14:paraId="1121B004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546A3882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>Supervised by</w:t>
      </w:r>
    </w:p>
    <w:p w14:paraId="0A06AFC4" w14:textId="77777777" w:rsidR="00D222E1" w:rsidRPr="006F4850" w:rsidRDefault="00D222E1" w:rsidP="00D222E1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here to enter supervisor's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17A1C90A" w14:textId="3D91B231" w:rsidR="00D47ACE" w:rsidRPr="006F4850" w:rsidRDefault="00D222E1" w:rsidP="00D222E1">
      <w:pPr>
        <w:tabs>
          <w:tab w:val="center" w:pos="432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F4850">
        <w:rPr>
          <w:rFonts w:asciiTheme="minorHAnsi" w:hAnsiTheme="minorHAnsi" w:cstheme="minorHAnsi"/>
          <w:b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b/>
          <w:sz w:val="24"/>
          <w:szCs w:val="24"/>
        </w:rPr>
        <w:instrText xml:space="preserve"> DATE  \@ "MMMM yyyy" </w:instrText>
      </w:r>
      <w:r w:rsidRPr="006F4850">
        <w:rPr>
          <w:rFonts w:asciiTheme="minorHAnsi" w:hAnsiTheme="minorHAnsi" w:cstheme="minorHAnsi"/>
          <w:b/>
          <w:sz w:val="24"/>
          <w:szCs w:val="24"/>
        </w:rPr>
        <w:fldChar w:fldCharType="separate"/>
      </w:r>
      <w:r w:rsidRPr="006F4850">
        <w:rPr>
          <w:rFonts w:asciiTheme="minorHAnsi" w:hAnsiTheme="minorHAnsi" w:cstheme="minorHAnsi"/>
          <w:b/>
          <w:noProof/>
          <w:sz w:val="24"/>
          <w:szCs w:val="24"/>
        </w:rPr>
        <w:t>August 2023</w:t>
      </w:r>
      <w:r w:rsidRPr="006F4850">
        <w:rPr>
          <w:rFonts w:asciiTheme="minorHAnsi" w:hAnsiTheme="minorHAnsi" w:cstheme="minorHAnsi"/>
          <w:b/>
          <w:sz w:val="24"/>
          <w:szCs w:val="24"/>
        </w:rPr>
        <w:fldChar w:fldCharType="end"/>
      </w:r>
    </w:p>
    <w:p w14:paraId="34AA3689" w14:textId="77777777" w:rsidR="00D47ACE" w:rsidRPr="006F4850" w:rsidRDefault="00D47ACE" w:rsidP="00545523">
      <w:pPr>
        <w:tabs>
          <w:tab w:val="center" w:pos="4320"/>
        </w:tabs>
        <w:rPr>
          <w:rFonts w:asciiTheme="minorHAnsi" w:hAnsiTheme="minorHAnsi" w:cstheme="minorHAnsi"/>
          <w:sz w:val="24"/>
          <w:szCs w:val="24"/>
        </w:rPr>
      </w:pPr>
    </w:p>
    <w:p w14:paraId="771A4AFF" w14:textId="77777777" w:rsidR="006F4850" w:rsidRPr="006F4850" w:rsidRDefault="006F4850" w:rsidP="00545523">
      <w:pPr>
        <w:tabs>
          <w:tab w:val="center" w:pos="4320"/>
        </w:tabs>
        <w:rPr>
          <w:rFonts w:asciiTheme="minorHAnsi" w:hAnsiTheme="minorHAnsi" w:cstheme="minorHAnsi"/>
          <w:sz w:val="24"/>
          <w:szCs w:val="24"/>
        </w:rPr>
      </w:pPr>
    </w:p>
    <w:p w14:paraId="3984BCAE" w14:textId="77777777" w:rsidR="006F4850" w:rsidRPr="006F4850" w:rsidRDefault="006F4850" w:rsidP="00545523">
      <w:pPr>
        <w:tabs>
          <w:tab w:val="center" w:pos="4320"/>
        </w:tabs>
        <w:rPr>
          <w:rFonts w:asciiTheme="minorHAnsi" w:hAnsiTheme="minorHAnsi" w:cstheme="minorHAnsi"/>
          <w:sz w:val="24"/>
          <w:szCs w:val="24"/>
        </w:rPr>
      </w:pPr>
    </w:p>
    <w:p w14:paraId="00FAFE90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6F4850">
        <w:rPr>
          <w:rFonts w:asciiTheme="minorHAnsi" w:hAnsiTheme="minorHAnsi" w:cstheme="minorHAnsi"/>
          <w:b/>
          <w:bCs/>
          <w:sz w:val="28"/>
          <w:szCs w:val="28"/>
        </w:rPr>
        <w:t>ACKNOWLEDGEMENT</w:t>
      </w:r>
    </w:p>
    <w:p w14:paraId="38049728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3279FE4" w14:textId="77777777" w:rsidR="008B50D2" w:rsidRPr="006F4850" w:rsidRDefault="008B50D2" w:rsidP="008B50D2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acknowledgement]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422DC246" w14:textId="77777777" w:rsidR="001B3FCC" w:rsidRPr="006F4850" w:rsidRDefault="001B3FCC" w:rsidP="001B3FCC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7082C61A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8"/>
          <w:szCs w:val="28"/>
        </w:rPr>
        <w:lastRenderedPageBreak/>
        <w:t>UNDERTAKING</w:t>
      </w:r>
    </w:p>
    <w:p w14:paraId="63F6C902" w14:textId="77777777" w:rsidR="001B3FCC" w:rsidRPr="006F4850" w:rsidRDefault="001B3FCC" w:rsidP="001B3FCC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0D8A2B6B" w14:textId="77777777" w:rsidR="001B3FCC" w:rsidRPr="006F4850" w:rsidRDefault="001B3FCC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t>This is to declare that the project entitled “</w:t>
      </w:r>
      <w:r w:rsidR="00435597"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="00435597" w:rsidRPr="006F4850">
        <w:rPr>
          <w:rFonts w:asciiTheme="minorHAnsi" w:hAnsiTheme="minorHAnsi" w:cstheme="minorHAnsi"/>
          <w:sz w:val="24"/>
          <w:szCs w:val="24"/>
        </w:rPr>
        <w:instrText xml:space="preserve"> MACROBUTTON  none [Click to add title] </w:instrText>
      </w:r>
      <w:r w:rsidR="00435597"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” is an original work done by undersigned, in partial fulfillment of the requirements for the degree “</w:t>
      </w:r>
      <w:r w:rsidR="00F80E36"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="00F80E36" w:rsidRPr="006F4850">
        <w:rPr>
          <w:rFonts w:asciiTheme="minorHAnsi" w:hAnsiTheme="minorHAnsi" w:cstheme="minorHAnsi"/>
          <w:sz w:val="24"/>
          <w:szCs w:val="24"/>
        </w:rPr>
        <w:instrText xml:space="preserve"> MACROBUTTON  Degree [Click here to enter your degree title] </w:instrText>
      </w:r>
      <w:r w:rsidR="00F80E36"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 xml:space="preserve">” at </w:t>
      </w:r>
      <w:r w:rsidR="00D57D18"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="00D57D18"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her to enter department name] </w:instrText>
      </w:r>
      <w:r w:rsidR="00D57D18" w:rsidRPr="006F4850">
        <w:rPr>
          <w:rFonts w:asciiTheme="minorHAnsi" w:hAnsiTheme="minorHAnsi" w:cstheme="minorHAnsi"/>
          <w:sz w:val="24"/>
          <w:szCs w:val="24"/>
        </w:rPr>
        <w:fldChar w:fldCharType="end"/>
      </w:r>
      <w:r w:rsidRPr="006F4850">
        <w:rPr>
          <w:rFonts w:asciiTheme="minorHAnsi" w:hAnsiTheme="minorHAnsi" w:cstheme="minorHAnsi"/>
          <w:sz w:val="24"/>
          <w:szCs w:val="24"/>
        </w:rPr>
        <w:t>, College of Computer Sciences and Information Technology, King Faisal University.</w:t>
      </w:r>
    </w:p>
    <w:p w14:paraId="08B06B9C" w14:textId="77777777" w:rsidR="001B3FCC" w:rsidRPr="006F4850" w:rsidRDefault="001B3FCC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731CFAF0" w14:textId="77777777" w:rsidR="001B3FCC" w:rsidRPr="006F4850" w:rsidRDefault="001B3FCC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t>All the analysis, design and system development have been accomplished by the undersigned. Moreover, this project has not been submitted to any other college or university.</w:t>
      </w:r>
    </w:p>
    <w:p w14:paraId="39D3BD07" w14:textId="77777777" w:rsidR="001B3FCC" w:rsidRPr="006F4850" w:rsidRDefault="001B3FCC" w:rsidP="001B3FCC">
      <w:pPr>
        <w:spacing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B07887E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B0C002C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BB0C5DD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7A365C3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2839F56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E849A9B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02C0999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478EB87" w14:textId="77777777" w:rsidR="001B3FCC" w:rsidRPr="006F4850" w:rsidRDefault="001B3FCC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DF075AF" w14:textId="77777777" w:rsidR="0099456E" w:rsidRPr="006F4850" w:rsidRDefault="0099456E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CDF820F" w14:textId="77777777" w:rsidR="0099456E" w:rsidRPr="006F4850" w:rsidRDefault="0099456E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58D37DE" w14:textId="77777777" w:rsidR="001B3FCC" w:rsidRPr="006F4850" w:rsidRDefault="000033D4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65A4FEE3" w14:textId="77777777" w:rsidR="00D14049" w:rsidRPr="006F4850" w:rsidRDefault="000033D4" w:rsidP="000033D4">
      <w:pPr>
        <w:spacing w:after="0" w:line="360" w:lineRule="auto"/>
        <w:ind w:firstLine="720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05D32FFF" w14:textId="77777777" w:rsidR="00D14049" w:rsidRPr="006F4850" w:rsidRDefault="00D14049" w:rsidP="001B3FCC">
      <w:pPr>
        <w:spacing w:after="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1E501D6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19842B10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7E74C0C0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601391F0" w14:textId="77777777" w:rsidR="00D96172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69D29EB1" w14:textId="77777777" w:rsidR="002A153B" w:rsidRPr="006F4850" w:rsidRDefault="00D96172" w:rsidP="00A61753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StudentName [Click here to enter student name]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501EEBD4" w14:textId="77777777" w:rsidR="001B3FCC" w:rsidRPr="006F4850" w:rsidRDefault="001B3FCC" w:rsidP="002A153B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6F4850">
        <w:rPr>
          <w:rFonts w:asciiTheme="minorHAnsi" w:hAnsiTheme="minorHAnsi" w:cstheme="minorHAnsi"/>
        </w:rPr>
        <w:br w:type="page"/>
      </w:r>
      <w:r w:rsidRPr="006F4850">
        <w:rPr>
          <w:rFonts w:asciiTheme="minorHAnsi" w:hAnsiTheme="minorHAnsi" w:cstheme="minorHAnsi"/>
          <w:b/>
          <w:bCs/>
          <w:sz w:val="28"/>
          <w:szCs w:val="28"/>
        </w:rPr>
        <w:lastRenderedPageBreak/>
        <w:t>ABSTRACT</w:t>
      </w:r>
    </w:p>
    <w:p w14:paraId="4D4A03B3" w14:textId="77777777" w:rsidR="002C4916" w:rsidRPr="006F4850" w:rsidRDefault="002C4916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i/>
          <w:iCs/>
          <w:sz w:val="24"/>
          <w:szCs w:val="24"/>
        </w:rPr>
      </w:pPr>
    </w:p>
    <w:p w14:paraId="2B7CC225" w14:textId="77777777" w:rsidR="001B3FCC" w:rsidRPr="006F4850" w:rsidRDefault="00B058AA" w:rsidP="001B3FCC">
      <w:pPr>
        <w:spacing w:after="0" w:line="360" w:lineRule="auto"/>
        <w:ind w:firstLine="720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6F4850">
        <w:rPr>
          <w:rFonts w:asciiTheme="minorHAnsi" w:hAnsiTheme="minorHAnsi" w:cstheme="minorHAnsi"/>
          <w:i/>
          <w:iCs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instrText xml:space="preserve"> MACROBUTTON  noname [Click to add abstract] </w:instrText>
      </w:r>
      <w:r w:rsidRPr="006F4850">
        <w:rPr>
          <w:rFonts w:asciiTheme="minorHAnsi" w:hAnsiTheme="minorHAnsi" w:cstheme="minorHAnsi"/>
          <w:i/>
          <w:iCs/>
          <w:sz w:val="24"/>
          <w:szCs w:val="24"/>
        </w:rPr>
        <w:fldChar w:fldCharType="end"/>
      </w:r>
    </w:p>
    <w:p w14:paraId="6C30D04B" w14:textId="77777777" w:rsidR="00210030" w:rsidRPr="006F4850" w:rsidRDefault="00210030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sdt>
      <w:sdtPr>
        <w:rPr>
          <w:rFonts w:asciiTheme="minorHAnsi" w:eastAsiaTheme="minorHAnsi" w:hAnsiTheme="minorHAnsi" w:cstheme="minorHAnsi"/>
          <w:b w:val="0"/>
          <w:bCs w:val="0"/>
          <w:sz w:val="22"/>
          <w:szCs w:val="22"/>
          <w:lang w:eastAsia="en-US"/>
        </w:rPr>
        <w:id w:val="-11270045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7B3B8B2" w14:textId="77777777" w:rsidR="00210030" w:rsidRPr="006F4850" w:rsidRDefault="00210030" w:rsidP="00461056">
          <w:pPr>
            <w:pStyle w:val="TOCHeading"/>
            <w:numPr>
              <w:ilvl w:val="0"/>
              <w:numId w:val="0"/>
            </w:numPr>
            <w:ind w:left="720"/>
            <w:rPr>
              <w:rFonts w:asciiTheme="minorHAnsi" w:eastAsiaTheme="minorHAnsi" w:hAnsiTheme="minorHAnsi" w:cstheme="minorHAnsi"/>
            </w:rPr>
          </w:pPr>
          <w:r w:rsidRPr="006F4850">
            <w:rPr>
              <w:rFonts w:asciiTheme="minorHAnsi" w:eastAsiaTheme="minorHAnsi" w:hAnsiTheme="minorHAnsi" w:cstheme="minorHAnsi"/>
            </w:rPr>
            <w:t>Table of Contents</w:t>
          </w:r>
        </w:p>
        <w:p w14:paraId="34C14A6C" w14:textId="77777777" w:rsidR="00CF54F5" w:rsidRPr="006F4850" w:rsidRDefault="00CF54F5">
          <w:pPr>
            <w:pStyle w:val="TOC1"/>
            <w:tabs>
              <w:tab w:val="right" w:leader="dot" w:pos="8630"/>
            </w:tabs>
            <w:rPr>
              <w:rFonts w:asciiTheme="minorHAnsi" w:hAnsiTheme="minorHAnsi" w:cstheme="minorHAnsi"/>
            </w:rPr>
          </w:pPr>
        </w:p>
        <w:p w14:paraId="7650EF31" w14:textId="77777777" w:rsidR="00230802" w:rsidRPr="006F4850" w:rsidRDefault="0023080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r w:rsidRPr="006F4850">
            <w:rPr>
              <w:rFonts w:asciiTheme="minorHAnsi" w:hAnsiTheme="minorHAnsi" w:cstheme="minorHAnsi"/>
            </w:rPr>
            <w:fldChar w:fldCharType="begin"/>
          </w:r>
          <w:r w:rsidRPr="006F4850">
            <w:rPr>
              <w:rFonts w:asciiTheme="minorHAnsi" w:hAnsiTheme="minorHAnsi" w:cstheme="minorHAnsi"/>
            </w:rPr>
            <w:instrText xml:space="preserve"> TOC \o "1-3" \h \z \u </w:instrText>
          </w:r>
          <w:r w:rsidRPr="006F4850">
            <w:rPr>
              <w:rFonts w:asciiTheme="minorHAnsi" w:hAnsiTheme="minorHAnsi" w:cstheme="minorHAnsi"/>
            </w:rPr>
            <w:fldChar w:fldCharType="separate"/>
          </w:r>
          <w:hyperlink w:anchor="_Toc532334523" w:history="1">
            <w:r w:rsidRPr="006F4850">
              <w:rPr>
                <w:rStyle w:val="Hyperlink"/>
                <w:rFonts w:asciiTheme="minorHAnsi" w:hAnsiTheme="minorHAnsi" w:cstheme="minorHAnsi"/>
                <w:noProof/>
              </w:rPr>
              <w:t>List of Tables</w:t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instrText xml:space="preserve"> PAGEREF _Toc532334523 \h </w:instrText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t>v</w:t>
            </w:r>
            <w:r w:rsidRPr="006F4850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9F52277" w14:textId="77777777" w:rsidR="00230802" w:rsidRPr="006F4850" w:rsidRDefault="00000000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hyperlink w:anchor="_Toc532334524" w:history="1">
            <w:r w:rsidR="00230802" w:rsidRPr="006F4850">
              <w:rPr>
                <w:rStyle w:val="Hyperlink"/>
                <w:rFonts w:asciiTheme="minorHAnsi" w:hAnsiTheme="minorHAnsi" w:cstheme="minorHAnsi"/>
                <w:noProof/>
              </w:rPr>
              <w:t>List of Figures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instrText xml:space="preserve"> PAGEREF _Toc532334524 \h </w:instrTex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>vi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C37E5DA" w14:textId="77777777" w:rsidR="00230802" w:rsidRPr="006F4850" w:rsidRDefault="00000000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hyperlink w:anchor="_Toc532334528" w:history="1">
            <w:r w:rsidR="00230802" w:rsidRPr="006F4850">
              <w:rPr>
                <w:rStyle w:val="Hyperlink"/>
                <w:rFonts w:asciiTheme="minorHAnsi" w:hAnsiTheme="minorHAnsi" w:cstheme="minorHAnsi"/>
                <w:noProof/>
              </w:rPr>
              <w:t>References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instrText xml:space="preserve"> PAGEREF _Toc532334528 \h </w:instrTex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230802" w:rsidRPr="006F4850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779C5FF" w14:textId="77777777" w:rsidR="00210030" w:rsidRPr="006F4850" w:rsidRDefault="00230802" w:rsidP="00952C1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HAnsi"/>
              <w:noProof/>
              <w:lang w:val="en-GB" w:eastAsia="en-GB"/>
            </w:rPr>
          </w:pPr>
          <w:r w:rsidRPr="006F4850">
            <w:rPr>
              <w:rFonts w:asciiTheme="minorHAnsi" w:hAnsiTheme="minorHAnsi" w:cstheme="minorHAnsi"/>
            </w:rPr>
            <w:fldChar w:fldCharType="end"/>
          </w:r>
        </w:p>
      </w:sdtContent>
    </w:sdt>
    <w:p w14:paraId="55AD8D65" w14:textId="77777777" w:rsidR="00210030" w:rsidRPr="006F4850" w:rsidRDefault="00210030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7E1639A6" w14:textId="77777777" w:rsidR="00210030" w:rsidRPr="006F4850" w:rsidRDefault="004A36D4" w:rsidP="00461056">
      <w:pPr>
        <w:pStyle w:val="Heading1"/>
        <w:numPr>
          <w:ilvl w:val="0"/>
          <w:numId w:val="0"/>
        </w:numPr>
        <w:rPr>
          <w:rFonts w:asciiTheme="minorHAnsi" w:eastAsiaTheme="minorHAnsi" w:hAnsiTheme="minorHAnsi" w:cstheme="minorHAnsi"/>
        </w:rPr>
      </w:pPr>
      <w:bookmarkStart w:id="0" w:name="_Toc532334523"/>
      <w:r w:rsidRPr="006F4850">
        <w:rPr>
          <w:rFonts w:asciiTheme="minorHAnsi" w:eastAsiaTheme="minorHAnsi" w:hAnsiTheme="minorHAnsi" w:cstheme="minorHAnsi"/>
        </w:rPr>
        <w:lastRenderedPageBreak/>
        <w:t>List of Tables</w:t>
      </w:r>
      <w:bookmarkEnd w:id="0"/>
    </w:p>
    <w:p w14:paraId="35AE8CF7" w14:textId="77777777" w:rsidR="00A97AE7" w:rsidRPr="006F4850" w:rsidRDefault="00A97AE7" w:rsidP="00A97AE7">
      <w:pPr>
        <w:rPr>
          <w:rFonts w:asciiTheme="minorHAnsi" w:hAnsiTheme="minorHAnsi" w:cstheme="minorHAnsi"/>
        </w:rPr>
      </w:pPr>
    </w:p>
    <w:p w14:paraId="0462BCB8" w14:textId="77777777" w:rsidR="00210030" w:rsidRPr="006F4850" w:rsidRDefault="00210030" w:rsidP="00A97AE7">
      <w:pPr>
        <w:rPr>
          <w:rFonts w:asciiTheme="minorHAnsi" w:hAnsiTheme="minorHAnsi" w:cstheme="minorHAnsi"/>
        </w:rPr>
      </w:pPr>
    </w:p>
    <w:p w14:paraId="5AEEA247" w14:textId="77777777" w:rsidR="00210030" w:rsidRPr="006F4850" w:rsidRDefault="00210030">
      <w:pPr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0FD469EB" w14:textId="77777777" w:rsidR="00A97AE7" w:rsidRPr="006F4850" w:rsidRDefault="004A36D4" w:rsidP="00461056">
      <w:pPr>
        <w:pStyle w:val="Heading1"/>
        <w:numPr>
          <w:ilvl w:val="0"/>
          <w:numId w:val="0"/>
        </w:numPr>
        <w:ind w:left="360"/>
        <w:rPr>
          <w:rFonts w:asciiTheme="minorHAnsi" w:eastAsiaTheme="minorHAnsi" w:hAnsiTheme="minorHAnsi" w:cstheme="minorHAnsi"/>
        </w:rPr>
      </w:pPr>
      <w:bookmarkStart w:id="1" w:name="_Toc532334524"/>
      <w:r w:rsidRPr="006F4850">
        <w:rPr>
          <w:rFonts w:asciiTheme="minorHAnsi" w:eastAsiaTheme="minorHAnsi" w:hAnsiTheme="minorHAnsi" w:cstheme="minorHAnsi"/>
        </w:rPr>
        <w:lastRenderedPageBreak/>
        <w:t>List of</w:t>
      </w:r>
      <w:r w:rsidR="00A97AE7" w:rsidRPr="006F4850">
        <w:rPr>
          <w:rFonts w:asciiTheme="minorHAnsi" w:eastAsiaTheme="minorHAnsi" w:hAnsiTheme="minorHAnsi" w:cstheme="minorHAnsi"/>
        </w:rPr>
        <w:t xml:space="preserve"> </w:t>
      </w:r>
      <w:r w:rsidRPr="006F4850">
        <w:rPr>
          <w:rFonts w:asciiTheme="minorHAnsi" w:eastAsiaTheme="minorHAnsi" w:hAnsiTheme="minorHAnsi" w:cstheme="minorHAnsi"/>
        </w:rPr>
        <w:t>Figures</w:t>
      </w:r>
      <w:bookmarkEnd w:id="1"/>
    </w:p>
    <w:p w14:paraId="62F013F7" w14:textId="77777777" w:rsidR="00A97AE7" w:rsidRPr="006F4850" w:rsidRDefault="00A97AE7">
      <w:pPr>
        <w:pStyle w:val="TableofFigures"/>
        <w:tabs>
          <w:tab w:val="right" w:leader="dot" w:pos="8630"/>
        </w:tabs>
        <w:rPr>
          <w:rFonts w:asciiTheme="minorHAnsi" w:hAnsiTheme="minorHAnsi" w:cstheme="minorHAnsi"/>
        </w:rPr>
      </w:pPr>
    </w:p>
    <w:p w14:paraId="2F3AE264" w14:textId="77777777" w:rsidR="00A97AE7" w:rsidRPr="006F4850" w:rsidRDefault="00A97AE7">
      <w:pPr>
        <w:pStyle w:val="TableofFigures"/>
        <w:tabs>
          <w:tab w:val="right" w:leader="dot" w:pos="8630"/>
        </w:tabs>
        <w:rPr>
          <w:rFonts w:asciiTheme="minorHAnsi" w:hAnsiTheme="minorHAnsi" w:cstheme="minorHAnsi"/>
        </w:rPr>
      </w:pPr>
    </w:p>
    <w:p w14:paraId="010BF33E" w14:textId="77777777" w:rsidR="00574E0B" w:rsidRPr="006F4850" w:rsidRDefault="00574E0B">
      <w:pPr>
        <w:rPr>
          <w:rFonts w:asciiTheme="minorHAnsi" w:hAnsiTheme="minorHAnsi" w:cstheme="minorHAnsi"/>
        </w:rPr>
        <w:sectPr w:rsidR="00574E0B" w:rsidRPr="006F4850" w:rsidSect="00005688">
          <w:footerReference w:type="first" r:id="rId12"/>
          <w:pgSz w:w="12240" w:h="15840" w:code="1"/>
          <w:pgMar w:top="1440" w:right="1800" w:bottom="1440" w:left="1800" w:header="720" w:footer="720" w:gutter="0"/>
          <w:pgNumType w:fmt="lowerRoman" w:start="1"/>
          <w:cols w:space="720"/>
          <w:titlePg/>
          <w:docGrid w:linePitch="360"/>
        </w:sectPr>
      </w:pPr>
    </w:p>
    <w:p w14:paraId="427F4DFE" w14:textId="77777777" w:rsidR="00EE44A3" w:rsidRPr="006F4850" w:rsidRDefault="00091B99" w:rsidP="00461056">
      <w:pPr>
        <w:pStyle w:val="Heading1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lastRenderedPageBreak/>
        <w:fldChar w:fldCharType="begin"/>
      </w:r>
      <w:r w:rsidRPr="006F4850">
        <w:rPr>
          <w:rFonts w:asciiTheme="minorHAnsi" w:hAnsiTheme="minorHAnsi" w:cstheme="minorHAnsi"/>
        </w:rPr>
        <w:instrText xml:space="preserve"> MACROBUTTON  noname [Click to add chapter name] </w:instrText>
      </w:r>
      <w:bookmarkStart w:id="2" w:name="_Toc531809244"/>
      <w:bookmarkStart w:id="3" w:name="_Toc531810851"/>
      <w:bookmarkStart w:id="4" w:name="_Toc531812033"/>
      <w:bookmarkStart w:id="5" w:name="_Toc532334351"/>
      <w:bookmarkStart w:id="6" w:name="_Toc532334525"/>
      <w:r w:rsidRPr="006F4850">
        <w:rPr>
          <w:rFonts w:asciiTheme="minorHAnsi" w:hAnsiTheme="minorHAnsi" w:cstheme="minorHAnsi"/>
        </w:rPr>
        <w:fldChar w:fldCharType="end"/>
      </w:r>
      <w:bookmarkEnd w:id="2"/>
      <w:bookmarkEnd w:id="3"/>
      <w:bookmarkEnd w:id="4"/>
      <w:bookmarkEnd w:id="5"/>
      <w:bookmarkEnd w:id="6"/>
    </w:p>
    <w:p w14:paraId="28DFD328" w14:textId="77777777" w:rsidR="00AA0FD9" w:rsidRPr="006F4850" w:rsidRDefault="00AA0FD9" w:rsidP="00AA0FD9">
      <w:pPr>
        <w:rPr>
          <w:rFonts w:asciiTheme="minorHAnsi" w:hAnsiTheme="minorHAnsi" w:cstheme="minorHAnsi"/>
        </w:rPr>
      </w:pPr>
    </w:p>
    <w:p w14:paraId="2DB46838" w14:textId="77777777" w:rsidR="00CA24B7" w:rsidRPr="006F4850" w:rsidRDefault="00091B99" w:rsidP="00CA24B7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main text]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7D0EF924" w14:textId="77777777" w:rsidR="00CA24B7" w:rsidRPr="006F4850" w:rsidRDefault="00CA24B7" w:rsidP="00C14711">
      <w:pPr>
        <w:pStyle w:val="Caption"/>
        <w:rPr>
          <w:rFonts w:asciiTheme="minorHAnsi" w:hAnsiTheme="minorHAnsi" w:cstheme="minorHAnsi"/>
        </w:rPr>
      </w:pPr>
    </w:p>
    <w:p w14:paraId="4278E140" w14:textId="77777777" w:rsidR="00464966" w:rsidRPr="006F4850" w:rsidRDefault="00464966" w:rsidP="00461056">
      <w:pPr>
        <w:pStyle w:val="Heading2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fldChar w:fldCharType="begin"/>
      </w:r>
      <w:r w:rsidRPr="006F4850">
        <w:rPr>
          <w:rFonts w:asciiTheme="minorHAnsi" w:hAnsiTheme="minorHAnsi" w:cstheme="minorHAnsi"/>
        </w:rPr>
        <w:instrText xml:space="preserve"> MACROBUTTON  none [Clickt to add heading] </w:instrText>
      </w:r>
      <w:bookmarkStart w:id="7" w:name="_Toc532334352"/>
      <w:bookmarkStart w:id="8" w:name="_Toc532334526"/>
      <w:r w:rsidRPr="006F4850">
        <w:rPr>
          <w:rFonts w:asciiTheme="minorHAnsi" w:hAnsiTheme="minorHAnsi" w:cstheme="minorHAnsi"/>
        </w:rPr>
        <w:fldChar w:fldCharType="end"/>
      </w:r>
      <w:bookmarkEnd w:id="7"/>
      <w:bookmarkEnd w:id="8"/>
    </w:p>
    <w:p w14:paraId="326621CD" w14:textId="77777777" w:rsidR="001A367C" w:rsidRPr="006F4850" w:rsidRDefault="001A367C" w:rsidP="001A367C">
      <w:pPr>
        <w:rPr>
          <w:rFonts w:asciiTheme="minorHAnsi" w:hAnsiTheme="minorHAnsi" w:cstheme="minorHAnsi"/>
        </w:rPr>
      </w:pPr>
    </w:p>
    <w:p w14:paraId="132B8F3D" w14:textId="77777777" w:rsidR="001A367C" w:rsidRPr="006F4850" w:rsidRDefault="001A367C" w:rsidP="001A367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main text]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0922E1DE" w14:textId="77777777" w:rsidR="002B4805" w:rsidRPr="006F4850" w:rsidRDefault="002B4805" w:rsidP="001A367C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</w:p>
    <w:p w14:paraId="1A3FB8CC" w14:textId="77777777" w:rsidR="001A367C" w:rsidRPr="006F4850" w:rsidRDefault="00464966" w:rsidP="00461056">
      <w:pPr>
        <w:pStyle w:val="Heading3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fldChar w:fldCharType="begin"/>
      </w:r>
      <w:r w:rsidRPr="006F4850">
        <w:rPr>
          <w:rFonts w:asciiTheme="minorHAnsi" w:hAnsiTheme="minorHAnsi" w:cstheme="minorHAnsi"/>
        </w:rPr>
        <w:instrText xml:space="preserve"> MACROBUTTON  none [Click to add sub-heading] </w:instrText>
      </w:r>
      <w:bookmarkStart w:id="9" w:name="_Toc532334353"/>
      <w:bookmarkStart w:id="10" w:name="_Toc532334527"/>
      <w:r w:rsidRPr="006F4850">
        <w:rPr>
          <w:rFonts w:asciiTheme="minorHAnsi" w:hAnsiTheme="minorHAnsi" w:cstheme="minorHAnsi"/>
        </w:rPr>
        <w:fldChar w:fldCharType="end"/>
      </w:r>
      <w:bookmarkEnd w:id="9"/>
      <w:bookmarkEnd w:id="10"/>
    </w:p>
    <w:p w14:paraId="19A137F6" w14:textId="77777777" w:rsidR="00FE5AD9" w:rsidRPr="006F4850" w:rsidRDefault="00FE5AD9" w:rsidP="00FE5AD9">
      <w:pPr>
        <w:rPr>
          <w:rFonts w:asciiTheme="minorHAnsi" w:hAnsiTheme="minorHAnsi" w:cstheme="minorHAnsi"/>
          <w:b/>
          <w:bCs/>
        </w:rPr>
      </w:pPr>
    </w:p>
    <w:p w14:paraId="58ECA7A4" w14:textId="77777777" w:rsidR="00C14711" w:rsidRPr="006F4850" w:rsidRDefault="001A367C" w:rsidP="00C14711">
      <w:pPr>
        <w:spacing w:after="0" w:line="360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6F4850">
        <w:rPr>
          <w:rFonts w:asciiTheme="minorHAnsi" w:hAnsiTheme="minorHAnsi" w:cstheme="minorHAnsi"/>
          <w:sz w:val="24"/>
          <w:szCs w:val="24"/>
        </w:rPr>
        <w:fldChar w:fldCharType="begin"/>
      </w:r>
      <w:r w:rsidRPr="006F4850">
        <w:rPr>
          <w:rFonts w:asciiTheme="minorHAnsi" w:hAnsiTheme="minorHAnsi" w:cstheme="minorHAnsi"/>
          <w:sz w:val="24"/>
          <w:szCs w:val="24"/>
        </w:rPr>
        <w:instrText xml:space="preserve"> MACROBUTTON  noname [Click to add main text] </w:instrText>
      </w:r>
      <w:r w:rsidRPr="006F4850">
        <w:rPr>
          <w:rFonts w:asciiTheme="minorHAnsi" w:hAnsiTheme="minorHAnsi" w:cstheme="minorHAnsi"/>
          <w:sz w:val="24"/>
          <w:szCs w:val="24"/>
        </w:rPr>
        <w:fldChar w:fldCharType="end"/>
      </w:r>
    </w:p>
    <w:p w14:paraId="09E81F2A" w14:textId="77777777" w:rsidR="00804A9A" w:rsidRPr="006F4850" w:rsidRDefault="0096502D" w:rsidP="0060200A">
      <w:pPr>
        <w:pStyle w:val="Heading1"/>
        <w:rPr>
          <w:rFonts w:asciiTheme="minorHAnsi" w:hAnsiTheme="minorHAnsi" w:cstheme="minorHAnsi"/>
        </w:rPr>
      </w:pPr>
      <w:r w:rsidRPr="006F4850">
        <w:rPr>
          <w:rFonts w:asciiTheme="minorHAnsi" w:hAnsiTheme="minorHAnsi" w:cstheme="minorHAnsi"/>
        </w:rPr>
        <w:br w:type="page"/>
      </w:r>
    </w:p>
    <w:p w14:paraId="290046E8" w14:textId="77777777" w:rsidR="00FA2934" w:rsidRPr="006F4850" w:rsidRDefault="00FA2934" w:rsidP="00461056">
      <w:pPr>
        <w:pStyle w:val="Heading1"/>
        <w:numPr>
          <w:ilvl w:val="0"/>
          <w:numId w:val="0"/>
        </w:numPr>
        <w:ind w:left="432"/>
        <w:rPr>
          <w:rFonts w:asciiTheme="minorHAnsi" w:hAnsiTheme="minorHAnsi" w:cstheme="minorHAnsi"/>
        </w:rPr>
      </w:pPr>
      <w:bookmarkStart w:id="11" w:name="_Toc531809247"/>
      <w:bookmarkStart w:id="12" w:name="_Toc531812036"/>
      <w:bookmarkStart w:id="13" w:name="_Toc532334528"/>
      <w:r w:rsidRPr="006F4850">
        <w:rPr>
          <w:rFonts w:asciiTheme="minorHAnsi" w:hAnsiTheme="minorHAnsi" w:cstheme="minorHAnsi"/>
        </w:rPr>
        <w:lastRenderedPageBreak/>
        <w:t>References</w:t>
      </w:r>
      <w:bookmarkEnd w:id="11"/>
      <w:bookmarkEnd w:id="12"/>
      <w:bookmarkEnd w:id="13"/>
    </w:p>
    <w:p w14:paraId="0AACF20C" w14:textId="77777777" w:rsidR="00F64B51" w:rsidRPr="006F4850" w:rsidRDefault="00F64B51" w:rsidP="00F64B51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7CE7FF1" w14:textId="77777777" w:rsidR="00F64B51" w:rsidRPr="006F4850" w:rsidRDefault="00F64B51" w:rsidP="00FA2934">
      <w:pPr>
        <w:spacing w:after="0" w:line="360" w:lineRule="auto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6F4850">
        <w:rPr>
          <w:rFonts w:asciiTheme="minorHAnsi" w:hAnsiTheme="minorHAnsi" w:cstheme="minorHAnsi"/>
          <w:b/>
          <w:bCs/>
          <w:sz w:val="24"/>
          <w:szCs w:val="24"/>
        </w:rPr>
        <w:tab/>
      </w:r>
    </w:p>
    <w:tbl>
      <w:tblPr>
        <w:tblW w:w="8466" w:type="dxa"/>
        <w:tblInd w:w="12" w:type="dxa"/>
        <w:tblLook w:val="0000" w:firstRow="0" w:lastRow="0" w:firstColumn="0" w:lastColumn="0" w:noHBand="0" w:noVBand="0"/>
      </w:tblPr>
      <w:tblGrid>
        <w:gridCol w:w="771"/>
        <w:gridCol w:w="7695"/>
      </w:tblGrid>
      <w:tr w:rsidR="00F64B51" w:rsidRPr="006F4850" w14:paraId="7036E898" w14:textId="77777777" w:rsidTr="007E669C">
        <w:trPr>
          <w:trHeight w:val="91"/>
        </w:trPr>
        <w:tc>
          <w:tcPr>
            <w:tcW w:w="771" w:type="dxa"/>
          </w:tcPr>
          <w:p w14:paraId="380F0244" w14:textId="77777777" w:rsidR="00F64B51" w:rsidRPr="006F4850" w:rsidRDefault="00F64B51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  <w:r w:rsidRPr="006F4850"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  <w:t>[1]</w:t>
            </w:r>
          </w:p>
        </w:tc>
        <w:tc>
          <w:tcPr>
            <w:tcW w:w="7695" w:type="dxa"/>
          </w:tcPr>
          <w:p w14:paraId="32D6A9A5" w14:textId="77777777" w:rsidR="00A51175" w:rsidRPr="006F4850" w:rsidRDefault="00A51175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instrText xml:space="preserve"> MACROBUTTON  noname [Click to add reference] </w:instrText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</w:tr>
      <w:tr w:rsidR="00A51175" w:rsidRPr="006F4850" w14:paraId="1E166B74" w14:textId="77777777" w:rsidTr="007E669C">
        <w:trPr>
          <w:trHeight w:val="91"/>
        </w:trPr>
        <w:tc>
          <w:tcPr>
            <w:tcW w:w="771" w:type="dxa"/>
          </w:tcPr>
          <w:p w14:paraId="0585FE44" w14:textId="77777777" w:rsidR="00A51175" w:rsidRPr="006F4850" w:rsidRDefault="00A51175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  <w:r w:rsidRPr="006F4850"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  <w:t>[</w:t>
            </w:r>
            <w:r w:rsidRPr="006F4850">
              <w:rPr>
                <w:rStyle w:val="hps"/>
                <w:rFonts w:asciiTheme="minorHAnsi" w:hAnsiTheme="minorHAnsi" w:cstheme="minorHAnsi"/>
                <w:color w:val="000000"/>
              </w:rPr>
              <w:t>2]</w:t>
            </w:r>
          </w:p>
        </w:tc>
        <w:tc>
          <w:tcPr>
            <w:tcW w:w="7695" w:type="dxa"/>
          </w:tcPr>
          <w:p w14:paraId="007831AD" w14:textId="77777777" w:rsidR="00A51175" w:rsidRPr="006F4850" w:rsidRDefault="00C2176C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instrText xml:space="preserve"> MACROBUTTON  noname [Click to add reference] </w:instrText>
            </w:r>
            <w:r w:rsidRPr="006F4850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</w:tr>
      <w:tr w:rsidR="00C2176C" w:rsidRPr="006F4850" w14:paraId="20B49D44" w14:textId="77777777" w:rsidTr="007E669C">
        <w:trPr>
          <w:trHeight w:val="91"/>
        </w:trPr>
        <w:tc>
          <w:tcPr>
            <w:tcW w:w="771" w:type="dxa"/>
          </w:tcPr>
          <w:p w14:paraId="5D24FE0F" w14:textId="77777777" w:rsidR="00C2176C" w:rsidRPr="006F4850" w:rsidRDefault="00C2176C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</w:p>
        </w:tc>
        <w:tc>
          <w:tcPr>
            <w:tcW w:w="7695" w:type="dxa"/>
          </w:tcPr>
          <w:p w14:paraId="6F335E46" w14:textId="77777777" w:rsidR="00C2176C" w:rsidRPr="006F4850" w:rsidRDefault="00C2176C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2176C" w:rsidRPr="006F4850" w14:paraId="5447304F" w14:textId="77777777" w:rsidTr="007E669C">
        <w:trPr>
          <w:trHeight w:val="91"/>
        </w:trPr>
        <w:tc>
          <w:tcPr>
            <w:tcW w:w="771" w:type="dxa"/>
          </w:tcPr>
          <w:p w14:paraId="4C01FAAA" w14:textId="77777777" w:rsidR="00C2176C" w:rsidRPr="006F4850" w:rsidRDefault="00C2176C" w:rsidP="007E669C">
            <w:pPr>
              <w:spacing w:after="0" w:line="360" w:lineRule="auto"/>
              <w:rPr>
                <w:rStyle w:val="hps"/>
                <w:rFonts w:asciiTheme="minorHAnsi" w:hAnsiTheme="minorHAnsi" w:cstheme="minorHAnsi"/>
                <w:color w:val="000000"/>
                <w:szCs w:val="24"/>
              </w:rPr>
            </w:pPr>
          </w:p>
        </w:tc>
        <w:tc>
          <w:tcPr>
            <w:tcW w:w="7695" w:type="dxa"/>
          </w:tcPr>
          <w:p w14:paraId="02FA381C" w14:textId="77777777" w:rsidR="00C2176C" w:rsidRPr="006F4850" w:rsidRDefault="00C2176C" w:rsidP="007E669C">
            <w:pPr>
              <w:spacing w:after="0"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A153200" w14:textId="77777777" w:rsidR="00814DD0" w:rsidRPr="006F4850" w:rsidRDefault="00814DD0" w:rsidP="00D93C56">
      <w:pPr>
        <w:spacing w:after="0" w:line="360" w:lineRule="auto"/>
        <w:rPr>
          <w:rFonts w:asciiTheme="minorHAnsi" w:hAnsiTheme="minorHAnsi" w:cstheme="minorHAnsi"/>
        </w:rPr>
      </w:pPr>
    </w:p>
    <w:p w14:paraId="2A2BF8AD" w14:textId="77777777" w:rsidR="00814DD0" w:rsidRPr="006F4850" w:rsidRDefault="00814DD0">
      <w:pPr>
        <w:rPr>
          <w:rFonts w:asciiTheme="minorHAnsi" w:hAnsiTheme="minorHAnsi" w:cstheme="minorHAnsi"/>
        </w:rPr>
      </w:pPr>
    </w:p>
    <w:sectPr w:rsidR="00814DD0" w:rsidRPr="006F4850" w:rsidSect="00574E0B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7B6E5" w14:textId="77777777" w:rsidR="00D07699" w:rsidRDefault="00D07699" w:rsidP="00EE44A3">
      <w:pPr>
        <w:spacing w:after="0" w:line="240" w:lineRule="auto"/>
      </w:pPr>
      <w:r>
        <w:separator/>
      </w:r>
    </w:p>
    <w:p w14:paraId="01D02DC3" w14:textId="77777777" w:rsidR="00D07699" w:rsidRDefault="00D07699"/>
    <w:p w14:paraId="2A7838A8" w14:textId="77777777" w:rsidR="00D07699" w:rsidRDefault="00D07699" w:rsidP="0060200A"/>
    <w:p w14:paraId="61223BF4" w14:textId="77777777" w:rsidR="00D07699" w:rsidRDefault="00D07699" w:rsidP="0060200A"/>
  </w:endnote>
  <w:endnote w:type="continuationSeparator" w:id="0">
    <w:p w14:paraId="64826436" w14:textId="77777777" w:rsidR="00D07699" w:rsidRDefault="00D07699" w:rsidP="00EE44A3">
      <w:pPr>
        <w:spacing w:after="0" w:line="240" w:lineRule="auto"/>
      </w:pPr>
      <w:r>
        <w:continuationSeparator/>
      </w:r>
    </w:p>
    <w:p w14:paraId="794B4C0C" w14:textId="77777777" w:rsidR="00D07699" w:rsidRDefault="00D07699"/>
    <w:p w14:paraId="58B15FCB" w14:textId="77777777" w:rsidR="00D07699" w:rsidRDefault="00D07699" w:rsidP="0060200A"/>
    <w:p w14:paraId="27B4DD44" w14:textId="77777777" w:rsidR="00D07699" w:rsidRDefault="00D07699" w:rsidP="006020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B64FD" w14:textId="77777777" w:rsidR="006150F0" w:rsidRDefault="006150F0" w:rsidP="007E669C">
    <w:pPr>
      <w:pStyle w:val="Footer"/>
      <w:jc w:val="center"/>
    </w:pPr>
  </w:p>
  <w:sdt>
    <w:sdtPr>
      <w:rPr>
        <w:rtl/>
      </w:rPr>
      <w:id w:val="-662474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8E12BB" w14:textId="77777777" w:rsidR="006150F0" w:rsidRPr="006150F0" w:rsidRDefault="006150F0" w:rsidP="006150F0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2405A" w14:textId="77777777" w:rsidR="00D07699" w:rsidRDefault="00D07699" w:rsidP="00EE44A3">
      <w:pPr>
        <w:spacing w:after="0" w:line="240" w:lineRule="auto"/>
      </w:pPr>
      <w:r>
        <w:separator/>
      </w:r>
    </w:p>
    <w:p w14:paraId="6AFB7FC1" w14:textId="77777777" w:rsidR="00D07699" w:rsidRDefault="00D07699"/>
    <w:p w14:paraId="4D60FEC2" w14:textId="77777777" w:rsidR="00D07699" w:rsidRDefault="00D07699" w:rsidP="0060200A"/>
    <w:p w14:paraId="1D1A24D5" w14:textId="77777777" w:rsidR="00D07699" w:rsidRDefault="00D07699" w:rsidP="0060200A"/>
  </w:footnote>
  <w:footnote w:type="continuationSeparator" w:id="0">
    <w:p w14:paraId="1C786728" w14:textId="77777777" w:rsidR="00D07699" w:rsidRDefault="00D07699" w:rsidP="00EE44A3">
      <w:pPr>
        <w:spacing w:after="0" w:line="240" w:lineRule="auto"/>
      </w:pPr>
      <w:r>
        <w:continuationSeparator/>
      </w:r>
    </w:p>
    <w:p w14:paraId="521A1AAF" w14:textId="77777777" w:rsidR="00D07699" w:rsidRDefault="00D07699"/>
    <w:p w14:paraId="4E7E8B68" w14:textId="77777777" w:rsidR="00D07699" w:rsidRDefault="00D07699" w:rsidP="0060200A"/>
    <w:p w14:paraId="67B6FAD5" w14:textId="77777777" w:rsidR="00D07699" w:rsidRDefault="00D07699" w:rsidP="006020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D4E44"/>
    <w:multiLevelType w:val="multilevel"/>
    <w:tmpl w:val="0809001D"/>
    <w:numStyleLink w:val="Style1"/>
  </w:abstractNum>
  <w:abstractNum w:abstractNumId="1" w15:restartNumberingAfterBreak="0">
    <w:nsid w:val="136B30D1"/>
    <w:multiLevelType w:val="multilevel"/>
    <w:tmpl w:val="0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A352498"/>
    <w:multiLevelType w:val="multilevel"/>
    <w:tmpl w:val="56AC78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D684630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23247"/>
    <w:multiLevelType w:val="hybridMultilevel"/>
    <w:tmpl w:val="19EE4834"/>
    <w:lvl w:ilvl="0" w:tplc="967C879E">
      <w:start w:val="1"/>
      <w:numFmt w:val="decimal"/>
      <w:lvlText w:val="%1."/>
      <w:lvlJc w:val="left"/>
      <w:pPr>
        <w:ind w:left="735" w:hanging="37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17B07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DB00DE"/>
    <w:multiLevelType w:val="multilevel"/>
    <w:tmpl w:val="D602B87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AD560B6"/>
    <w:multiLevelType w:val="multilevel"/>
    <w:tmpl w:val="CC986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i/>
      </w:rPr>
    </w:lvl>
  </w:abstractNum>
  <w:abstractNum w:abstractNumId="8" w15:restartNumberingAfterBreak="0">
    <w:nsid w:val="39BB7F9A"/>
    <w:multiLevelType w:val="multilevel"/>
    <w:tmpl w:val="86C8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3E080105"/>
    <w:multiLevelType w:val="multilevel"/>
    <w:tmpl w:val="E49E05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abstractNum w:abstractNumId="10" w15:restartNumberingAfterBreak="0">
    <w:nsid w:val="404C52E7"/>
    <w:multiLevelType w:val="multilevel"/>
    <w:tmpl w:val="D5803410"/>
    <w:styleLink w:val="Styl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40B17E9D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E4D5D"/>
    <w:multiLevelType w:val="multilevel"/>
    <w:tmpl w:val="D5803410"/>
    <w:numStyleLink w:val="Style2"/>
  </w:abstractNum>
  <w:abstractNum w:abstractNumId="13" w15:restartNumberingAfterBreak="0">
    <w:nsid w:val="550E4980"/>
    <w:multiLevelType w:val="multilevel"/>
    <w:tmpl w:val="D040B34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4" w15:restartNumberingAfterBreak="0">
    <w:nsid w:val="65B653A2"/>
    <w:multiLevelType w:val="hybridMultilevel"/>
    <w:tmpl w:val="8EC22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4E3562"/>
    <w:multiLevelType w:val="multilevel"/>
    <w:tmpl w:val="4714359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83C62B9"/>
    <w:multiLevelType w:val="hybridMultilevel"/>
    <w:tmpl w:val="7D8007A2"/>
    <w:lvl w:ilvl="0" w:tplc="C79A18B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C611B2"/>
    <w:multiLevelType w:val="multilevel"/>
    <w:tmpl w:val="C1402F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7FEE31B0"/>
    <w:multiLevelType w:val="multilevel"/>
    <w:tmpl w:val="E49E05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sz w:val="28"/>
      </w:rPr>
    </w:lvl>
  </w:abstractNum>
  <w:num w:numId="1" w16cid:durableId="42680035">
    <w:abstractNumId w:val="7"/>
  </w:num>
  <w:num w:numId="2" w16cid:durableId="104542909">
    <w:abstractNumId w:val="4"/>
  </w:num>
  <w:num w:numId="3" w16cid:durableId="2048748701">
    <w:abstractNumId w:val="11"/>
  </w:num>
  <w:num w:numId="4" w16cid:durableId="163208776">
    <w:abstractNumId w:val="3"/>
  </w:num>
  <w:num w:numId="5" w16cid:durableId="1211184619">
    <w:abstractNumId w:val="16"/>
  </w:num>
  <w:num w:numId="6" w16cid:durableId="1711032169">
    <w:abstractNumId w:val="13"/>
  </w:num>
  <w:num w:numId="7" w16cid:durableId="1258565119">
    <w:abstractNumId w:val="18"/>
  </w:num>
  <w:num w:numId="8" w16cid:durableId="112554909">
    <w:abstractNumId w:val="9"/>
  </w:num>
  <w:num w:numId="9" w16cid:durableId="1069115705">
    <w:abstractNumId w:val="15"/>
  </w:num>
  <w:num w:numId="10" w16cid:durableId="1096948275">
    <w:abstractNumId w:val="14"/>
  </w:num>
  <w:num w:numId="11" w16cid:durableId="1256594958">
    <w:abstractNumId w:val="17"/>
  </w:num>
  <w:num w:numId="12" w16cid:durableId="2126462788">
    <w:abstractNumId w:val="5"/>
  </w:num>
  <w:num w:numId="13" w16cid:durableId="1792018516">
    <w:abstractNumId w:val="8"/>
  </w:num>
  <w:num w:numId="14" w16cid:durableId="1451508532">
    <w:abstractNumId w:val="2"/>
  </w:num>
  <w:num w:numId="15" w16cid:durableId="1799763996">
    <w:abstractNumId w:val="1"/>
  </w:num>
  <w:num w:numId="16" w16cid:durableId="302462775">
    <w:abstractNumId w:val="0"/>
  </w:num>
  <w:num w:numId="17" w16cid:durableId="981272990">
    <w:abstractNumId w:val="10"/>
  </w:num>
  <w:num w:numId="18" w16cid:durableId="267586440">
    <w:abstractNumId w:val="12"/>
  </w:num>
  <w:num w:numId="19" w16cid:durableId="245380005">
    <w:abstractNumId w:val="2"/>
  </w:num>
  <w:num w:numId="20" w16cid:durableId="1113288091">
    <w:abstractNumId w:val="6"/>
  </w:num>
  <w:num w:numId="21" w16cid:durableId="2133132820">
    <w:abstractNumId w:val="6"/>
  </w:num>
  <w:num w:numId="22" w16cid:durableId="2108578883">
    <w:abstractNumId w:val="6"/>
  </w:num>
  <w:num w:numId="23" w16cid:durableId="293290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B8"/>
    <w:rsid w:val="000033D4"/>
    <w:rsid w:val="00005688"/>
    <w:rsid w:val="00007522"/>
    <w:rsid w:val="00010109"/>
    <w:rsid w:val="000120E9"/>
    <w:rsid w:val="000432C8"/>
    <w:rsid w:val="00062BE3"/>
    <w:rsid w:val="00067532"/>
    <w:rsid w:val="0008428F"/>
    <w:rsid w:val="00091B99"/>
    <w:rsid w:val="000940FE"/>
    <w:rsid w:val="000B7E97"/>
    <w:rsid w:val="000D1C6A"/>
    <w:rsid w:val="000D4539"/>
    <w:rsid w:val="001405CC"/>
    <w:rsid w:val="00142789"/>
    <w:rsid w:val="00156960"/>
    <w:rsid w:val="00167224"/>
    <w:rsid w:val="001A367C"/>
    <w:rsid w:val="001B3FCC"/>
    <w:rsid w:val="001C0910"/>
    <w:rsid w:val="001C465B"/>
    <w:rsid w:val="001F7BA4"/>
    <w:rsid w:val="00206E4C"/>
    <w:rsid w:val="00210030"/>
    <w:rsid w:val="0021223F"/>
    <w:rsid w:val="00220ED4"/>
    <w:rsid w:val="00230802"/>
    <w:rsid w:val="00253CE7"/>
    <w:rsid w:val="002569C2"/>
    <w:rsid w:val="002643D1"/>
    <w:rsid w:val="002644AB"/>
    <w:rsid w:val="00265DAD"/>
    <w:rsid w:val="0028249E"/>
    <w:rsid w:val="002870E5"/>
    <w:rsid w:val="0028743E"/>
    <w:rsid w:val="00294865"/>
    <w:rsid w:val="002A153B"/>
    <w:rsid w:val="002B09FA"/>
    <w:rsid w:val="002B4805"/>
    <w:rsid w:val="002C4916"/>
    <w:rsid w:val="00303972"/>
    <w:rsid w:val="00331E9E"/>
    <w:rsid w:val="00335520"/>
    <w:rsid w:val="00337322"/>
    <w:rsid w:val="003555BB"/>
    <w:rsid w:val="003572FA"/>
    <w:rsid w:val="003608EC"/>
    <w:rsid w:val="003C065C"/>
    <w:rsid w:val="003D052B"/>
    <w:rsid w:val="003F43B5"/>
    <w:rsid w:val="00420A9D"/>
    <w:rsid w:val="00435597"/>
    <w:rsid w:val="004435B6"/>
    <w:rsid w:val="00451A04"/>
    <w:rsid w:val="00461056"/>
    <w:rsid w:val="00464966"/>
    <w:rsid w:val="00493FFD"/>
    <w:rsid w:val="004A36D4"/>
    <w:rsid w:val="00501690"/>
    <w:rsid w:val="00545523"/>
    <w:rsid w:val="0054553A"/>
    <w:rsid w:val="0054659C"/>
    <w:rsid w:val="00561DF7"/>
    <w:rsid w:val="00564D23"/>
    <w:rsid w:val="00571EE5"/>
    <w:rsid w:val="00574E0B"/>
    <w:rsid w:val="005B5982"/>
    <w:rsid w:val="005E35B8"/>
    <w:rsid w:val="0060200A"/>
    <w:rsid w:val="006150F0"/>
    <w:rsid w:val="00622DB3"/>
    <w:rsid w:val="00640E37"/>
    <w:rsid w:val="0069565E"/>
    <w:rsid w:val="006A021C"/>
    <w:rsid w:val="006F4850"/>
    <w:rsid w:val="006F71AE"/>
    <w:rsid w:val="00714092"/>
    <w:rsid w:val="007370AC"/>
    <w:rsid w:val="0075511A"/>
    <w:rsid w:val="00756FA2"/>
    <w:rsid w:val="00765A14"/>
    <w:rsid w:val="00765E00"/>
    <w:rsid w:val="00765F7E"/>
    <w:rsid w:val="00771FFE"/>
    <w:rsid w:val="00783322"/>
    <w:rsid w:val="007924E6"/>
    <w:rsid w:val="00795B7A"/>
    <w:rsid w:val="007A02E4"/>
    <w:rsid w:val="007A7975"/>
    <w:rsid w:val="007B347F"/>
    <w:rsid w:val="007D710F"/>
    <w:rsid w:val="007E669C"/>
    <w:rsid w:val="007F4E17"/>
    <w:rsid w:val="00804A9A"/>
    <w:rsid w:val="00814DD0"/>
    <w:rsid w:val="008357FE"/>
    <w:rsid w:val="00860520"/>
    <w:rsid w:val="008B50D2"/>
    <w:rsid w:val="008C0B5E"/>
    <w:rsid w:val="008F55FB"/>
    <w:rsid w:val="009332C8"/>
    <w:rsid w:val="00934FCC"/>
    <w:rsid w:val="00935774"/>
    <w:rsid w:val="00940F3C"/>
    <w:rsid w:val="00952C14"/>
    <w:rsid w:val="0096502D"/>
    <w:rsid w:val="009710D2"/>
    <w:rsid w:val="009741D7"/>
    <w:rsid w:val="0099456E"/>
    <w:rsid w:val="009C3880"/>
    <w:rsid w:val="009F0212"/>
    <w:rsid w:val="00A1585C"/>
    <w:rsid w:val="00A33F93"/>
    <w:rsid w:val="00A4603B"/>
    <w:rsid w:val="00A51175"/>
    <w:rsid w:val="00A54DEC"/>
    <w:rsid w:val="00A61753"/>
    <w:rsid w:val="00A839B6"/>
    <w:rsid w:val="00A97AE7"/>
    <w:rsid w:val="00AA0FD9"/>
    <w:rsid w:val="00AA73FE"/>
    <w:rsid w:val="00AB2D63"/>
    <w:rsid w:val="00AD0E79"/>
    <w:rsid w:val="00B058AA"/>
    <w:rsid w:val="00B06DCA"/>
    <w:rsid w:val="00B2406F"/>
    <w:rsid w:val="00B45DB8"/>
    <w:rsid w:val="00B57AF5"/>
    <w:rsid w:val="00B60047"/>
    <w:rsid w:val="00B92F59"/>
    <w:rsid w:val="00BB53CE"/>
    <w:rsid w:val="00BD57CD"/>
    <w:rsid w:val="00BF024D"/>
    <w:rsid w:val="00C14711"/>
    <w:rsid w:val="00C2176C"/>
    <w:rsid w:val="00C44218"/>
    <w:rsid w:val="00C65839"/>
    <w:rsid w:val="00C827F4"/>
    <w:rsid w:val="00C935DA"/>
    <w:rsid w:val="00C93A51"/>
    <w:rsid w:val="00C945F0"/>
    <w:rsid w:val="00C970F3"/>
    <w:rsid w:val="00CA24B7"/>
    <w:rsid w:val="00CF54F5"/>
    <w:rsid w:val="00D06A65"/>
    <w:rsid w:val="00D07699"/>
    <w:rsid w:val="00D14049"/>
    <w:rsid w:val="00D21B82"/>
    <w:rsid w:val="00D222E1"/>
    <w:rsid w:val="00D23967"/>
    <w:rsid w:val="00D46C93"/>
    <w:rsid w:val="00D47ACE"/>
    <w:rsid w:val="00D51A43"/>
    <w:rsid w:val="00D57D18"/>
    <w:rsid w:val="00D7255E"/>
    <w:rsid w:val="00D93C56"/>
    <w:rsid w:val="00D96172"/>
    <w:rsid w:val="00DC199D"/>
    <w:rsid w:val="00DE671C"/>
    <w:rsid w:val="00E02746"/>
    <w:rsid w:val="00E07989"/>
    <w:rsid w:val="00E3308C"/>
    <w:rsid w:val="00E466B4"/>
    <w:rsid w:val="00E91A0A"/>
    <w:rsid w:val="00EE44A3"/>
    <w:rsid w:val="00EE6BE1"/>
    <w:rsid w:val="00F000D8"/>
    <w:rsid w:val="00F42B10"/>
    <w:rsid w:val="00F43E37"/>
    <w:rsid w:val="00F64B51"/>
    <w:rsid w:val="00F80E36"/>
    <w:rsid w:val="00FA2934"/>
    <w:rsid w:val="00FC10D5"/>
    <w:rsid w:val="00FE5A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B94B9"/>
  <w15:docId w15:val="{8819487B-CCC2-4EF9-B22A-19EE693F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0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056"/>
    <w:pPr>
      <w:keepNext/>
      <w:keepLines/>
      <w:numPr>
        <w:numId w:val="20"/>
      </w:numPr>
      <w:spacing w:before="480" w:after="0"/>
      <w:jc w:val="center"/>
      <w:outlineLvl w:val="0"/>
    </w:pPr>
    <w:rPr>
      <w:rFonts w:eastAsiaTheme="majorEastAsia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056"/>
    <w:pPr>
      <w:keepNext/>
      <w:keepLines/>
      <w:numPr>
        <w:ilvl w:val="1"/>
        <w:numId w:val="20"/>
      </w:numPr>
      <w:spacing w:before="200" w:after="0"/>
      <w:outlineLvl w:val="1"/>
    </w:pPr>
    <w:rPr>
      <w:rFonts w:eastAsiaTheme="majorEastAsia" w:cs="Times New Roman"/>
      <w:b/>
      <w:bCs/>
      <w:iCs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056"/>
    <w:pPr>
      <w:keepNext/>
      <w:keepLines/>
      <w:numPr>
        <w:ilvl w:val="2"/>
        <w:numId w:val="20"/>
      </w:numPr>
      <w:spacing w:before="40" w:after="0"/>
      <w:outlineLvl w:val="2"/>
    </w:pPr>
    <w:rPr>
      <w:rFonts w:eastAsiaTheme="majorEastAsia" w:cs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3D4"/>
    <w:pPr>
      <w:keepNext/>
      <w:keepLines/>
      <w:numPr>
        <w:ilvl w:val="3"/>
        <w:numId w:val="20"/>
      </w:numPr>
      <w:spacing w:before="40" w:after="0"/>
      <w:outlineLvl w:val="3"/>
    </w:pPr>
    <w:rPr>
      <w:rFonts w:eastAsiaTheme="majorEastAsia" w:cs="Times New Roman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61DF7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F7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F7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F7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F7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50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6502D"/>
    <w:pPr>
      <w:bidi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6105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6502D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461056"/>
    <w:rPr>
      <w:rFonts w:ascii="Times New Roman" w:eastAsiaTheme="majorEastAsia" w:hAnsi="Times New Roman" w:cs="Times New Roman"/>
      <w:b/>
      <w:bCs/>
      <w:iCs/>
      <w:sz w:val="2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08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A0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91A0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EE44A3"/>
    <w:rPr>
      <w:rFonts w:asciiTheme="majorBidi" w:hAnsiTheme="majorBidi" w:cstheme="majorBidi"/>
      <w:color w:val="auto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E44A3"/>
    <w:pPr>
      <w:bidi/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E44A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44A3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14711"/>
    <w:pPr>
      <w:spacing w:line="240" w:lineRule="auto"/>
    </w:pPr>
    <w:rPr>
      <w:rFonts w:cs="Times New Roman"/>
      <w:b/>
      <w:bCs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B3FCC"/>
    <w:pPr>
      <w:tabs>
        <w:tab w:val="center" w:pos="4513"/>
        <w:tab w:val="right" w:pos="902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CC"/>
  </w:style>
  <w:style w:type="paragraph" w:styleId="Header">
    <w:name w:val="header"/>
    <w:basedOn w:val="Normal"/>
    <w:link w:val="HeaderChar"/>
    <w:uiPriority w:val="99"/>
    <w:unhideWhenUsed/>
    <w:rsid w:val="001B3F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CC"/>
  </w:style>
  <w:style w:type="paragraph" w:styleId="TableofFigures">
    <w:name w:val="table of figures"/>
    <w:basedOn w:val="Normal"/>
    <w:next w:val="Normal"/>
    <w:uiPriority w:val="99"/>
    <w:unhideWhenUsed/>
    <w:rsid w:val="00A97AE7"/>
    <w:pPr>
      <w:spacing w:after="0"/>
    </w:pPr>
  </w:style>
  <w:style w:type="character" w:customStyle="1" w:styleId="hps">
    <w:name w:val="hps"/>
    <w:basedOn w:val="DefaultParagraphFont"/>
    <w:rsid w:val="003D052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F000D8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461056"/>
    <w:rPr>
      <w:rFonts w:ascii="Times New Roman" w:eastAsiaTheme="majorEastAsia" w:hAnsi="Times New Roman" w:cs="Times New Roman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23967"/>
    <w:pPr>
      <w:spacing w:after="100"/>
      <w:ind w:left="440"/>
    </w:pPr>
  </w:style>
  <w:style w:type="numbering" w:customStyle="1" w:styleId="Style1">
    <w:name w:val="Style1"/>
    <w:basedOn w:val="NoList"/>
    <w:uiPriority w:val="99"/>
    <w:rsid w:val="00640E37"/>
    <w:pPr>
      <w:numPr>
        <w:numId w:val="15"/>
      </w:numPr>
    </w:pPr>
  </w:style>
  <w:style w:type="numbering" w:customStyle="1" w:styleId="Style2">
    <w:name w:val="Style2"/>
    <w:uiPriority w:val="99"/>
    <w:rsid w:val="007A7975"/>
    <w:pPr>
      <w:numPr>
        <w:numId w:val="17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33D4"/>
    <w:rPr>
      <w:rFonts w:ascii="Times New Roman" w:eastAsiaTheme="majorEastAsia" w:hAnsi="Times New Roman" w:cs="Times New Roman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F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F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435B6"/>
    <w:pPr>
      <w:spacing w:after="0" w:line="360" w:lineRule="auto"/>
      <w:jc w:val="center"/>
    </w:pPr>
    <w:rPr>
      <w:rFonts w:cstheme="minorHAnsi"/>
      <w:b/>
      <w:bCs/>
      <w:smallCap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435B6"/>
    <w:rPr>
      <w:rFonts w:cstheme="minorHAnsi"/>
      <w:b/>
      <w:bCs/>
      <w:smallCaps/>
      <w:sz w:val="36"/>
      <w:szCs w:val="36"/>
    </w:rPr>
  </w:style>
  <w:style w:type="character" w:styleId="IntenseReference">
    <w:name w:val="Intense Reference"/>
    <w:basedOn w:val="DefaultParagraphFont"/>
    <w:uiPriority w:val="32"/>
    <w:qFormat/>
    <w:rsid w:val="000033D4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033D4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0033D4"/>
    <w:rPr>
      <w:rFonts w:ascii="Times New Roman" w:hAnsi="Times New Roman" w:cs="Times New Roman"/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0033D4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vy\OneDrive%20-%20Al%20Alamein%20University\12%20ABET\Graduation%20Project%20Handbook\examples\Example%20GP%20Documents\GP%20Templates\Graduation%20Project%20Report%20Template%20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6E715EFE7EF24E49A67E10E0AC442593" ma:contentTypeVersion="1" ma:contentTypeDescription="إنشاء مستند جديد." ma:contentTypeScope="" ma:versionID="74f2396e1e5a12598052e77ccec2d6d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478a52f076de7f96e66d2bb619cee5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جدولة تاريخ البدء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جدولة تاريخ الانتهاء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64B5DA-EC06-45C1-A545-2DB09128B5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BF7D25-2EEC-4392-BCAA-F3AF8AC2F8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D51F0C-3519-4070-9C80-0E3DD0B5BB9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E51E869-5A49-46FF-A32A-25E83C6C3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Graduation Project Report Template V2.0.dotx</Template>
  <TotalTime>3</TotalTime>
  <Pages>9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Graduation Project Report Template</vt:lpstr>
    </vt:vector>
  </TitlesOfParts>
  <Manager>Dr Mohammed Abdullatif</Manager>
  <Company>Graduation Project Committee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Graduation Project Report Template</dc:title>
  <dc:creator>Envy</dc:creator>
  <cp:lastModifiedBy>Laila Shoukry</cp:lastModifiedBy>
  <cp:revision>3</cp:revision>
  <dcterms:created xsi:type="dcterms:W3CDTF">2023-08-31T10:28:00Z</dcterms:created>
  <dcterms:modified xsi:type="dcterms:W3CDTF">2023-08-31T10:31:00Z</dcterms:modified>
  <cp:contentStatus>Approved</cp:contentStatus>
  <dc:language>English</dc:language>
  <cp:version>2.0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0x0101006E715EFE7EF24E49A67E10E0AC442593</vt:lpwstr>
  </property>
</Properties>
</file>